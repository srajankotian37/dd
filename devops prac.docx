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6F30" w:rsidRDefault="00566F30" w:rsidP="00566F30">
      <w:pPr>
        <w:rPr>
          <w:rFonts w:ascii="Times New Roman" w:hAnsi="Times New Roman" w:cs="Times New Roman"/>
          <w:b/>
          <w:bCs/>
        </w:rPr>
      </w:pPr>
    </w:p>
    <w:p w:rsidR="00566F30" w:rsidRDefault="00566F30" w:rsidP="00566F30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</w:p>
    <w:p w:rsidR="00566F30" w:rsidRPr="00566F30" w:rsidRDefault="00566F30" w:rsidP="00566F30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  <w:r w:rsidRPr="00566F30">
        <w:rPr>
          <w:rFonts w:ascii="Times New Roman" w:hAnsi="Times New Roman" w:cs="Times New Roman"/>
          <w:b/>
          <w:bCs/>
          <w:sz w:val="48"/>
          <w:szCs w:val="40"/>
        </w:rPr>
        <w:t xml:space="preserve">SRAJAN KOTIAN </w:t>
      </w:r>
    </w:p>
    <w:p w:rsidR="00566F30" w:rsidRPr="00566F30" w:rsidRDefault="00566F30" w:rsidP="00566F30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  <w:r w:rsidRPr="00566F30">
        <w:rPr>
          <w:rFonts w:ascii="Times New Roman" w:hAnsi="Times New Roman" w:cs="Times New Roman"/>
          <w:b/>
          <w:bCs/>
          <w:sz w:val="48"/>
          <w:szCs w:val="40"/>
        </w:rPr>
        <w:t>KCTYBSCIT 026</w:t>
      </w:r>
    </w:p>
    <w:p w:rsidR="00566F30" w:rsidRDefault="00566F30" w:rsidP="00566F30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  <w:r w:rsidRPr="00566F30">
        <w:rPr>
          <w:rFonts w:ascii="Times New Roman" w:hAnsi="Times New Roman" w:cs="Times New Roman"/>
          <w:b/>
          <w:bCs/>
          <w:sz w:val="48"/>
          <w:szCs w:val="40"/>
        </w:rPr>
        <w:t>DEVOPS</w:t>
      </w:r>
    </w:p>
    <w:p w:rsidR="00566F30" w:rsidRPr="00566F30" w:rsidRDefault="00566F30" w:rsidP="00566F30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</w:p>
    <w:p w:rsidR="00566F30" w:rsidRPr="00566F30" w:rsidRDefault="00566F30" w:rsidP="00566F30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  <w:r w:rsidRPr="00566F30">
        <w:rPr>
          <w:rFonts w:ascii="Times New Roman" w:hAnsi="Times New Roman" w:cs="Times New Roman"/>
          <w:b/>
          <w:bCs/>
          <w:sz w:val="48"/>
          <w:szCs w:val="40"/>
        </w:rPr>
        <w:t>PRACTICAL NO 1</w:t>
      </w:r>
    </w:p>
    <w:p w:rsidR="00566F30" w:rsidRPr="00566F30" w:rsidRDefault="00566F30" w:rsidP="00566F30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  <w:r w:rsidRPr="00566F30">
        <w:rPr>
          <w:rFonts w:ascii="Times New Roman" w:hAnsi="Times New Roman" w:cs="Times New Roman"/>
          <w:b/>
          <w:bCs/>
          <w:sz w:val="48"/>
          <w:szCs w:val="40"/>
        </w:rPr>
        <w:t>INSTALLATION OF GIT</w:t>
      </w:r>
    </w:p>
    <w:p w:rsidR="00566F30" w:rsidRPr="00566F30" w:rsidRDefault="00566F30" w:rsidP="00566F30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</w:p>
    <w:p w:rsidR="00566F30" w:rsidRPr="00566F30" w:rsidRDefault="00566F30" w:rsidP="00566F30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</w:p>
    <w:p w:rsidR="00566F30" w:rsidRPr="00566F30" w:rsidRDefault="00566F30" w:rsidP="00566F30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</w:p>
    <w:p w:rsidR="00566F30" w:rsidRPr="00566F30" w:rsidRDefault="00566F30" w:rsidP="00566F30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</w:p>
    <w:p w:rsidR="00566F30" w:rsidRDefault="009226F4" w:rsidP="00566F30">
      <w:pPr>
        <w:ind w:left="851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0"/>
        </w:rPr>
        <w:t>SIGN:</w:t>
      </w:r>
      <w:r w:rsidR="00566F30">
        <w:rPr>
          <w:rFonts w:ascii="Times New Roman" w:hAnsi="Times New Roman" w:cs="Times New Roman"/>
          <w:b/>
          <w:bCs/>
          <w:sz w:val="48"/>
          <w:szCs w:val="48"/>
        </w:rPr>
        <w:br w:type="page"/>
      </w:r>
    </w:p>
    <w:p w:rsidR="00566F30" w:rsidRPr="00566F30" w:rsidRDefault="00566F30" w:rsidP="00566F3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1068F1B6" wp14:editId="250D94AE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4953000" cy="278701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66F30" w:rsidRDefault="00566F30" w:rsidP="00566F30">
      <w:pPr>
        <w:ind w:left="1440" w:hanging="101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6640195" cy="133921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5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F30" w:rsidRDefault="00566F30" w:rsidP="00566F30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16933</wp:posOffset>
            </wp:positionH>
            <wp:positionV relativeFrom="paragraph">
              <wp:posOffset>308610</wp:posOffset>
            </wp:positionV>
            <wp:extent cx="2830195" cy="2329815"/>
            <wp:effectExtent l="0" t="0" r="825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195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66F30" w:rsidRDefault="00566F30" w:rsidP="00566F30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80645</wp:posOffset>
            </wp:positionV>
            <wp:extent cx="2808605" cy="2144395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60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66F30" w:rsidRDefault="00566F30" w:rsidP="00566F30">
      <w:pPr>
        <w:ind w:left="1440" w:hanging="1014"/>
        <w:rPr>
          <w:rFonts w:ascii="Times New Roman" w:hAnsi="Times New Roman" w:cs="Times New Roman"/>
        </w:rPr>
      </w:pPr>
    </w:p>
    <w:p w:rsidR="00566F30" w:rsidRDefault="00566F30" w:rsidP="00566F30">
      <w:pPr>
        <w:ind w:left="1440" w:hanging="1014"/>
        <w:rPr>
          <w:rFonts w:ascii="Times New Roman" w:hAnsi="Times New Roman" w:cs="Times New Roman"/>
        </w:rPr>
      </w:pPr>
    </w:p>
    <w:p w:rsidR="00566F30" w:rsidRDefault="00566F30" w:rsidP="00566F30">
      <w:pPr>
        <w:ind w:left="1440" w:hanging="1014"/>
        <w:rPr>
          <w:rFonts w:ascii="Times New Roman" w:hAnsi="Times New Roman" w:cs="Times New Roman"/>
        </w:rPr>
      </w:pPr>
    </w:p>
    <w:p w:rsidR="00566F30" w:rsidRDefault="00566F30" w:rsidP="00566F30">
      <w:pPr>
        <w:ind w:left="1440" w:hanging="1014"/>
        <w:rPr>
          <w:rFonts w:ascii="Times New Roman" w:hAnsi="Times New Roman" w:cs="Times New Roman"/>
        </w:rPr>
      </w:pPr>
    </w:p>
    <w:p w:rsidR="00566F30" w:rsidRDefault="00566F30" w:rsidP="00566F30">
      <w:pPr>
        <w:ind w:left="1440" w:hanging="1014"/>
        <w:rPr>
          <w:rFonts w:ascii="Times New Roman" w:hAnsi="Times New Roman" w:cs="Times New Roman"/>
        </w:rPr>
      </w:pPr>
    </w:p>
    <w:p w:rsidR="00566F30" w:rsidRDefault="00566F30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566F30" w:rsidRDefault="00566F30">
      <w:pPr>
        <w:spacing w:line="259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:rsidR="00566F30" w:rsidRDefault="00566F30" w:rsidP="00566F30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</w:p>
    <w:p w:rsidR="00566F30" w:rsidRPr="00566F30" w:rsidRDefault="00566F30" w:rsidP="00566F30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  <w:r w:rsidRPr="00566F30">
        <w:rPr>
          <w:rFonts w:ascii="Times New Roman" w:hAnsi="Times New Roman" w:cs="Times New Roman"/>
          <w:b/>
          <w:bCs/>
          <w:sz w:val="48"/>
          <w:szCs w:val="40"/>
        </w:rPr>
        <w:t xml:space="preserve">SRAJAN KOTIAN </w:t>
      </w:r>
    </w:p>
    <w:p w:rsidR="00566F30" w:rsidRPr="00566F30" w:rsidRDefault="00566F30" w:rsidP="00566F30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  <w:r w:rsidRPr="00566F30">
        <w:rPr>
          <w:rFonts w:ascii="Times New Roman" w:hAnsi="Times New Roman" w:cs="Times New Roman"/>
          <w:b/>
          <w:bCs/>
          <w:sz w:val="48"/>
          <w:szCs w:val="40"/>
        </w:rPr>
        <w:t>KCTYBSCIT 026</w:t>
      </w:r>
    </w:p>
    <w:p w:rsidR="00566F30" w:rsidRDefault="00566F30" w:rsidP="00566F30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  <w:r w:rsidRPr="00566F30">
        <w:rPr>
          <w:rFonts w:ascii="Times New Roman" w:hAnsi="Times New Roman" w:cs="Times New Roman"/>
          <w:b/>
          <w:bCs/>
          <w:sz w:val="48"/>
          <w:szCs w:val="40"/>
        </w:rPr>
        <w:t>DEVOPS</w:t>
      </w:r>
    </w:p>
    <w:p w:rsidR="00566F30" w:rsidRPr="00566F30" w:rsidRDefault="00566F30" w:rsidP="00566F30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</w:p>
    <w:p w:rsidR="00566F30" w:rsidRPr="00566F30" w:rsidRDefault="00B419E6" w:rsidP="00566F30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  <w:r>
        <w:rPr>
          <w:rFonts w:ascii="Times New Roman" w:hAnsi="Times New Roman" w:cs="Times New Roman"/>
          <w:b/>
          <w:bCs/>
          <w:sz w:val="48"/>
          <w:szCs w:val="40"/>
        </w:rPr>
        <w:t>PRACTICAL NO 2</w:t>
      </w:r>
    </w:p>
    <w:p w:rsidR="00566F30" w:rsidRPr="00566F30" w:rsidRDefault="00566F30" w:rsidP="00566F30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</w:p>
    <w:p w:rsidR="00566F30" w:rsidRPr="00566F30" w:rsidRDefault="00566F30" w:rsidP="00566F30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</w:p>
    <w:p w:rsidR="00566F30" w:rsidRPr="00566F30" w:rsidRDefault="00566F30" w:rsidP="00566F30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</w:p>
    <w:p w:rsidR="00566F30" w:rsidRPr="00566F30" w:rsidRDefault="00566F30" w:rsidP="00566F30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</w:p>
    <w:p w:rsidR="00566F30" w:rsidRDefault="009226F4" w:rsidP="00566F30">
      <w:pPr>
        <w:ind w:left="851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0"/>
        </w:rPr>
        <w:t>SIGN:</w:t>
      </w:r>
      <w:r w:rsidR="00566F30">
        <w:rPr>
          <w:rFonts w:ascii="Times New Roman" w:hAnsi="Times New Roman" w:cs="Times New Roman"/>
          <w:b/>
          <w:bCs/>
          <w:sz w:val="48"/>
          <w:szCs w:val="48"/>
        </w:rPr>
        <w:br w:type="page"/>
      </w:r>
    </w:p>
    <w:p w:rsidR="00566F30" w:rsidRDefault="00B419E6" w:rsidP="00566F30">
      <w:r w:rsidRPr="00B419E6">
        <w:lastRenderedPageBreak/>
        <w:drawing>
          <wp:inline distT="0" distB="0" distL="0" distR="0" wp14:anchorId="6381DBD6" wp14:editId="25D959A9">
            <wp:extent cx="5060118" cy="2179509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30" w:rsidRDefault="00B419E6" w:rsidP="00566F30">
      <w:r w:rsidRPr="00B419E6">
        <w:drawing>
          <wp:inline distT="0" distB="0" distL="0" distR="0" wp14:anchorId="7928527E" wp14:editId="53F73DE8">
            <wp:extent cx="5731510" cy="4546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30" w:rsidRDefault="00B419E6" w:rsidP="00566F30">
      <w:r w:rsidRPr="00B419E6">
        <w:drawing>
          <wp:inline distT="0" distB="0" distL="0" distR="0" wp14:anchorId="17D6CFC1" wp14:editId="26ECDA02">
            <wp:extent cx="5731510" cy="4921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30" w:rsidRDefault="00B419E6" w:rsidP="00566F30">
      <w:r w:rsidRPr="00B419E6">
        <w:drawing>
          <wp:inline distT="0" distB="0" distL="0" distR="0" wp14:anchorId="67744FB9" wp14:editId="7423539B">
            <wp:extent cx="4496190" cy="640135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30" w:rsidRDefault="00B419E6" w:rsidP="00566F30">
      <w:r w:rsidRPr="00B419E6">
        <w:drawing>
          <wp:inline distT="0" distB="0" distL="0" distR="0" wp14:anchorId="0A4B54A0" wp14:editId="06FA4696">
            <wp:extent cx="4363453" cy="406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2140" cy="41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30" w:rsidRDefault="00B419E6" w:rsidP="00566F30">
      <w:r w:rsidRPr="00B419E6">
        <w:drawing>
          <wp:inline distT="0" distB="0" distL="0" distR="0" wp14:anchorId="4A728E68" wp14:editId="27CE022D">
            <wp:extent cx="3873336" cy="5418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8925" cy="54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30" w:rsidRDefault="00B419E6" w:rsidP="00566F30">
      <w:r w:rsidRPr="00B419E6">
        <w:drawing>
          <wp:inline distT="0" distB="0" distL="0" distR="0" wp14:anchorId="25363C62" wp14:editId="2CB752BF">
            <wp:extent cx="5731510" cy="2654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30" w:rsidRDefault="00B419E6" w:rsidP="00566F30">
      <w:r w:rsidRPr="00B419E6">
        <w:drawing>
          <wp:inline distT="0" distB="0" distL="0" distR="0" wp14:anchorId="0FEE2662" wp14:editId="3E432B88">
            <wp:extent cx="4133850" cy="1231992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7145" cy="123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30" w:rsidRDefault="00B419E6" w:rsidP="00566F30">
      <w:r w:rsidRPr="00B419E6">
        <w:drawing>
          <wp:anchor distT="0" distB="0" distL="114300" distR="114300" simplePos="0" relativeHeight="251661312" behindDoc="0" locked="0" layoutInCell="1" allowOverlap="1" wp14:anchorId="7B41A1FC" wp14:editId="1FF02ADF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228975" cy="1644759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644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6F30" w:rsidRDefault="00566F30" w:rsidP="00566F30"/>
    <w:p w:rsidR="00566F30" w:rsidRDefault="00566F30" w:rsidP="00566F30"/>
    <w:p w:rsidR="00566F30" w:rsidRDefault="00566F30" w:rsidP="00566F30"/>
    <w:p w:rsidR="00566F30" w:rsidRDefault="00566F30" w:rsidP="00566F30"/>
    <w:p w:rsidR="00B419E6" w:rsidRPr="00566F30" w:rsidRDefault="00B419E6" w:rsidP="00B419E6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  <w:r w:rsidRPr="00566F30">
        <w:rPr>
          <w:rFonts w:ascii="Times New Roman" w:hAnsi="Times New Roman" w:cs="Times New Roman"/>
          <w:b/>
          <w:bCs/>
          <w:sz w:val="48"/>
          <w:szCs w:val="40"/>
        </w:rPr>
        <w:t xml:space="preserve">SRAJAN KOTIAN </w:t>
      </w:r>
    </w:p>
    <w:p w:rsidR="00B419E6" w:rsidRPr="00566F30" w:rsidRDefault="00B419E6" w:rsidP="00B419E6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  <w:r w:rsidRPr="00566F30">
        <w:rPr>
          <w:rFonts w:ascii="Times New Roman" w:hAnsi="Times New Roman" w:cs="Times New Roman"/>
          <w:b/>
          <w:bCs/>
          <w:sz w:val="48"/>
          <w:szCs w:val="40"/>
        </w:rPr>
        <w:t>KCTYBSCIT 026</w:t>
      </w:r>
    </w:p>
    <w:p w:rsidR="00B419E6" w:rsidRDefault="00B419E6" w:rsidP="00B419E6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  <w:r w:rsidRPr="00566F30">
        <w:rPr>
          <w:rFonts w:ascii="Times New Roman" w:hAnsi="Times New Roman" w:cs="Times New Roman"/>
          <w:b/>
          <w:bCs/>
          <w:sz w:val="48"/>
          <w:szCs w:val="40"/>
        </w:rPr>
        <w:t>DEVOPS</w:t>
      </w:r>
    </w:p>
    <w:p w:rsidR="00B419E6" w:rsidRPr="00566F30" w:rsidRDefault="00B419E6" w:rsidP="00B419E6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</w:p>
    <w:p w:rsidR="00B419E6" w:rsidRPr="00566F30" w:rsidRDefault="00B419E6" w:rsidP="00B419E6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  <w:r>
        <w:rPr>
          <w:rFonts w:ascii="Times New Roman" w:hAnsi="Times New Roman" w:cs="Times New Roman"/>
          <w:b/>
          <w:bCs/>
          <w:sz w:val="48"/>
          <w:szCs w:val="40"/>
        </w:rPr>
        <w:t>PRACTICAL NO 3</w:t>
      </w:r>
    </w:p>
    <w:p w:rsidR="00B419E6" w:rsidRPr="00566F30" w:rsidRDefault="00B419E6" w:rsidP="00B419E6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</w:p>
    <w:p w:rsidR="00B419E6" w:rsidRPr="00566F30" w:rsidRDefault="00B419E6" w:rsidP="00B419E6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</w:p>
    <w:p w:rsidR="00B419E6" w:rsidRPr="00566F30" w:rsidRDefault="00B419E6" w:rsidP="00B419E6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</w:p>
    <w:p w:rsidR="00B419E6" w:rsidRPr="00566F30" w:rsidRDefault="00B419E6" w:rsidP="00B419E6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</w:p>
    <w:p w:rsidR="00566F30" w:rsidRDefault="009226F4" w:rsidP="00B419E6">
      <w:r>
        <w:rPr>
          <w:rFonts w:ascii="Times New Roman" w:hAnsi="Times New Roman" w:cs="Times New Roman"/>
          <w:b/>
          <w:bCs/>
          <w:sz w:val="48"/>
          <w:szCs w:val="40"/>
        </w:rPr>
        <w:t xml:space="preserve">   </w:t>
      </w:r>
      <w:r w:rsidR="00B419E6" w:rsidRPr="00566F30">
        <w:rPr>
          <w:rFonts w:ascii="Times New Roman" w:hAnsi="Times New Roman" w:cs="Times New Roman"/>
          <w:b/>
          <w:bCs/>
          <w:sz w:val="48"/>
          <w:szCs w:val="40"/>
        </w:rPr>
        <w:t>SIGN:</w:t>
      </w:r>
    </w:p>
    <w:p w:rsidR="00566F30" w:rsidRDefault="00566F30" w:rsidP="00566F30"/>
    <w:p w:rsidR="00566F30" w:rsidRDefault="00566F30" w:rsidP="00566F30"/>
    <w:p w:rsidR="00566F30" w:rsidRDefault="00566F30" w:rsidP="00566F30"/>
    <w:p w:rsidR="00566F30" w:rsidRDefault="00566F30" w:rsidP="00566F30"/>
    <w:p w:rsidR="00566F30" w:rsidRDefault="00566F30" w:rsidP="00566F30"/>
    <w:p w:rsidR="00566F30" w:rsidRDefault="00566F30" w:rsidP="00566F30"/>
    <w:p w:rsidR="00566F30" w:rsidRDefault="00566F30" w:rsidP="00566F30"/>
    <w:p w:rsidR="00566F30" w:rsidRDefault="00566F30" w:rsidP="00566F30"/>
    <w:p w:rsidR="00566F30" w:rsidRDefault="00566F30" w:rsidP="00566F30"/>
    <w:p w:rsidR="00566F30" w:rsidRDefault="00566F30" w:rsidP="00566F30"/>
    <w:p w:rsidR="00566F30" w:rsidRDefault="00566F30" w:rsidP="00566F30"/>
    <w:p w:rsidR="00566F30" w:rsidRDefault="00566F30" w:rsidP="00566F30">
      <w:r w:rsidRPr="007166C2">
        <w:rPr>
          <w:noProof/>
          <w:lang w:eastAsia="en-IN"/>
        </w:rPr>
        <w:drawing>
          <wp:inline distT="0" distB="0" distL="0" distR="0" wp14:anchorId="5381644A" wp14:editId="25F144B9">
            <wp:extent cx="3383280" cy="480166"/>
            <wp:effectExtent l="0" t="0" r="7620" b="0"/>
            <wp:docPr id="757971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712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6297" cy="48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30" w:rsidRDefault="00566F30" w:rsidP="00566F30">
      <w:r w:rsidRPr="007166C2">
        <w:rPr>
          <w:noProof/>
          <w:lang w:eastAsia="en-IN"/>
        </w:rPr>
        <w:drawing>
          <wp:inline distT="0" distB="0" distL="0" distR="0" wp14:anchorId="33E63EE1" wp14:editId="23071721">
            <wp:extent cx="5731510" cy="1116965"/>
            <wp:effectExtent l="0" t="0" r="2540" b="6985"/>
            <wp:docPr id="1726553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536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30" w:rsidRDefault="00566F30" w:rsidP="00566F30">
      <w:r w:rsidRPr="007210AC">
        <w:rPr>
          <w:noProof/>
          <w:lang w:eastAsia="en-IN"/>
        </w:rPr>
        <w:drawing>
          <wp:inline distT="0" distB="0" distL="0" distR="0" wp14:anchorId="620F1B36" wp14:editId="7893D8BB">
            <wp:extent cx="5731510" cy="826135"/>
            <wp:effectExtent l="0" t="0" r="2540" b="0"/>
            <wp:docPr id="1787117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179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30" w:rsidRDefault="00566F30" w:rsidP="00566F30">
      <w:r w:rsidRPr="009E06D3">
        <w:rPr>
          <w:noProof/>
          <w:lang w:eastAsia="en-IN"/>
        </w:rPr>
        <w:drawing>
          <wp:inline distT="0" distB="0" distL="0" distR="0" wp14:anchorId="5AEE7046" wp14:editId="08560E77">
            <wp:extent cx="5731510" cy="819150"/>
            <wp:effectExtent l="0" t="0" r="2540" b="0"/>
            <wp:docPr id="555140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405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30" w:rsidRDefault="00F6229C" w:rsidP="00566F30">
      <w:r w:rsidRPr="00426774">
        <w:rPr>
          <w:noProof/>
          <w:lang w:eastAsia="en-IN"/>
        </w:rPr>
        <w:drawing>
          <wp:inline distT="0" distB="0" distL="0" distR="0" wp14:anchorId="0A1F7D7F" wp14:editId="751E2F66">
            <wp:extent cx="5731510" cy="2108835"/>
            <wp:effectExtent l="0" t="0" r="2540" b="5715"/>
            <wp:docPr id="376601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010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30" w:rsidRDefault="00F6229C" w:rsidP="00566F30">
      <w:r w:rsidRPr="00663F4B">
        <w:rPr>
          <w:noProof/>
          <w:lang w:eastAsia="en-IN"/>
        </w:rPr>
        <w:drawing>
          <wp:inline distT="0" distB="0" distL="0" distR="0" wp14:anchorId="0E2B4E18" wp14:editId="2E5FA5A5">
            <wp:extent cx="5562259" cy="1836420"/>
            <wp:effectExtent l="0" t="0" r="635" b="0"/>
            <wp:docPr id="196723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345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9278" cy="183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30" w:rsidRDefault="00566F30" w:rsidP="00566F30"/>
    <w:p w:rsidR="00566F30" w:rsidRDefault="00566F30" w:rsidP="00566F30"/>
    <w:p w:rsidR="00566F30" w:rsidRDefault="00566F30" w:rsidP="00566F30"/>
    <w:p w:rsidR="00566F30" w:rsidRDefault="00566F30" w:rsidP="00566F30"/>
    <w:p w:rsidR="00566F30" w:rsidRDefault="00566F30" w:rsidP="00566F30"/>
    <w:p w:rsidR="00566F30" w:rsidRDefault="00566F30" w:rsidP="00566F30"/>
    <w:p w:rsidR="00F6229C" w:rsidRPr="00566F30" w:rsidRDefault="00F6229C" w:rsidP="00F6229C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  <w:r w:rsidRPr="00566F30">
        <w:rPr>
          <w:rFonts w:ascii="Times New Roman" w:hAnsi="Times New Roman" w:cs="Times New Roman"/>
          <w:b/>
          <w:bCs/>
          <w:sz w:val="48"/>
          <w:szCs w:val="40"/>
        </w:rPr>
        <w:t>SRAJAN KOTIAN</w:t>
      </w:r>
    </w:p>
    <w:p w:rsidR="00F6229C" w:rsidRPr="00566F30" w:rsidRDefault="00F6229C" w:rsidP="00F6229C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  <w:r w:rsidRPr="00566F30">
        <w:rPr>
          <w:rFonts w:ascii="Times New Roman" w:hAnsi="Times New Roman" w:cs="Times New Roman"/>
          <w:b/>
          <w:bCs/>
          <w:sz w:val="48"/>
          <w:szCs w:val="40"/>
        </w:rPr>
        <w:t>KCTYBSCIT 026</w:t>
      </w:r>
    </w:p>
    <w:p w:rsidR="00F6229C" w:rsidRDefault="00F6229C" w:rsidP="00F6229C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  <w:r w:rsidRPr="00566F30">
        <w:rPr>
          <w:rFonts w:ascii="Times New Roman" w:hAnsi="Times New Roman" w:cs="Times New Roman"/>
          <w:b/>
          <w:bCs/>
          <w:sz w:val="48"/>
          <w:szCs w:val="40"/>
        </w:rPr>
        <w:t>DEVOPS</w:t>
      </w:r>
    </w:p>
    <w:p w:rsidR="00F6229C" w:rsidRPr="00566F30" w:rsidRDefault="00F6229C" w:rsidP="00F6229C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</w:p>
    <w:p w:rsidR="00F6229C" w:rsidRPr="00566F30" w:rsidRDefault="00F6229C" w:rsidP="00F6229C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  <w:r>
        <w:rPr>
          <w:rFonts w:ascii="Times New Roman" w:hAnsi="Times New Roman" w:cs="Times New Roman"/>
          <w:b/>
          <w:bCs/>
          <w:sz w:val="48"/>
          <w:szCs w:val="40"/>
        </w:rPr>
        <w:t>PRACTICAL NO 4</w:t>
      </w:r>
    </w:p>
    <w:p w:rsidR="00F6229C" w:rsidRPr="00566F30" w:rsidRDefault="00F6229C" w:rsidP="00F6229C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</w:p>
    <w:p w:rsidR="00F6229C" w:rsidRPr="00566F30" w:rsidRDefault="00F6229C" w:rsidP="00F6229C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</w:p>
    <w:p w:rsidR="00F6229C" w:rsidRPr="00566F30" w:rsidRDefault="00F6229C" w:rsidP="00F6229C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</w:p>
    <w:p w:rsidR="00F6229C" w:rsidRPr="00566F30" w:rsidRDefault="00F6229C" w:rsidP="00F6229C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</w:p>
    <w:p w:rsidR="00566F30" w:rsidRDefault="00F6229C" w:rsidP="00F6229C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8"/>
          <w:szCs w:val="40"/>
        </w:rPr>
        <w:t xml:space="preserve">        </w:t>
      </w:r>
      <w:r w:rsidRPr="00566F30">
        <w:rPr>
          <w:rFonts w:ascii="Times New Roman" w:hAnsi="Times New Roman" w:cs="Times New Roman"/>
          <w:b/>
          <w:bCs/>
          <w:sz w:val="48"/>
          <w:szCs w:val="40"/>
        </w:rPr>
        <w:t>SIGN:</w:t>
      </w:r>
    </w:p>
    <w:p w:rsidR="00566F30" w:rsidRDefault="00566F30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566F30" w:rsidRDefault="00566F30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566F30" w:rsidRDefault="00566F30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F6229C" w:rsidRDefault="00F6229C" w:rsidP="00F6229C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566F30" w:rsidRDefault="00566F30" w:rsidP="00566F30">
      <w:pPr>
        <w:rPr>
          <w:rFonts w:ascii="Times New Roman" w:hAnsi="Times New Roman" w:cs="Times New Roman"/>
          <w:b/>
          <w:bCs/>
        </w:rPr>
      </w:pPr>
      <w:r w:rsidRPr="00FC3E75">
        <w:rPr>
          <w:rFonts w:ascii="Times New Roman" w:hAnsi="Times New Roman" w:cs="Times New Roman"/>
          <w:b/>
          <w:bCs/>
          <w:noProof/>
          <w:lang w:eastAsia="en-IN"/>
        </w:rPr>
        <w:lastRenderedPageBreak/>
        <w:drawing>
          <wp:inline distT="0" distB="0" distL="0" distR="0" wp14:anchorId="15102DC9" wp14:editId="28B92A00">
            <wp:extent cx="4531270" cy="2368550"/>
            <wp:effectExtent l="0" t="0" r="3175" b="0"/>
            <wp:docPr id="225685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855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0021" cy="237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30" w:rsidRDefault="00566F30" w:rsidP="00566F30">
      <w:pPr>
        <w:rPr>
          <w:rFonts w:ascii="Times New Roman" w:hAnsi="Times New Roman" w:cs="Times New Roman"/>
          <w:b/>
          <w:bCs/>
        </w:rPr>
      </w:pPr>
      <w:r w:rsidRPr="007E49BB">
        <w:rPr>
          <w:rFonts w:ascii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628CFB65" wp14:editId="559530C6">
            <wp:extent cx="2743200" cy="2157543"/>
            <wp:effectExtent l="0" t="0" r="0" b="0"/>
            <wp:docPr id="1009663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633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6411" cy="216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30" w:rsidRDefault="00566F30" w:rsidP="00566F30">
      <w:pPr>
        <w:ind w:firstLine="2268"/>
        <w:rPr>
          <w:rFonts w:ascii="Times New Roman" w:hAnsi="Times New Roman" w:cs="Times New Roman"/>
          <w:b/>
          <w:bCs/>
        </w:rPr>
      </w:pPr>
      <w:r w:rsidRPr="00E633DC">
        <w:rPr>
          <w:rFonts w:ascii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577D0906" wp14:editId="72D01700">
            <wp:extent cx="2044700" cy="1306424"/>
            <wp:effectExtent l="0" t="0" r="0" b="8255"/>
            <wp:docPr id="1392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258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321" cy="132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30" w:rsidRDefault="00566F30" w:rsidP="00566F30">
      <w:pPr>
        <w:rPr>
          <w:rFonts w:ascii="Times New Roman" w:hAnsi="Times New Roman" w:cs="Times New Roman"/>
          <w:b/>
          <w:bCs/>
        </w:rPr>
      </w:pPr>
      <w:r w:rsidRPr="0028569F">
        <w:rPr>
          <w:rFonts w:ascii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340F4373" wp14:editId="489B74B5">
            <wp:extent cx="3313977" cy="2222500"/>
            <wp:effectExtent l="0" t="0" r="1270" b="6350"/>
            <wp:docPr id="1338061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619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7671" cy="22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30" w:rsidRDefault="00566F30" w:rsidP="00566F30">
      <w:pPr>
        <w:rPr>
          <w:rFonts w:ascii="Times New Roman" w:hAnsi="Times New Roman" w:cs="Times New Roman"/>
          <w:b/>
          <w:bCs/>
        </w:rPr>
      </w:pPr>
      <w:r w:rsidRPr="005B737E">
        <w:rPr>
          <w:rFonts w:ascii="Times New Roman" w:hAnsi="Times New Roman" w:cs="Times New Roman"/>
          <w:b/>
          <w:bCs/>
          <w:noProof/>
          <w:lang w:eastAsia="en-IN"/>
        </w:rPr>
        <w:lastRenderedPageBreak/>
        <w:drawing>
          <wp:inline distT="0" distB="0" distL="0" distR="0" wp14:anchorId="0ED92D1B" wp14:editId="3CA4271F">
            <wp:extent cx="5731510" cy="1875155"/>
            <wp:effectExtent l="0" t="0" r="2540" b="0"/>
            <wp:docPr id="81493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382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9C" w:rsidRDefault="00F6229C" w:rsidP="00566F30">
      <w:pPr>
        <w:rPr>
          <w:rFonts w:ascii="Times New Roman" w:hAnsi="Times New Roman" w:cs="Times New Roman"/>
          <w:b/>
          <w:bCs/>
        </w:rPr>
      </w:pPr>
    </w:p>
    <w:p w:rsidR="00F6229C" w:rsidRDefault="00F6229C" w:rsidP="00566F30">
      <w:pPr>
        <w:rPr>
          <w:rFonts w:ascii="Times New Roman" w:hAnsi="Times New Roman" w:cs="Times New Roman"/>
          <w:b/>
          <w:bCs/>
        </w:rPr>
      </w:pPr>
    </w:p>
    <w:p w:rsidR="00566F30" w:rsidRDefault="00F6229C" w:rsidP="00566F30">
      <w:pPr>
        <w:spacing w:after="0" w:line="276" w:lineRule="auto"/>
        <w:rPr>
          <w:rFonts w:ascii="Times New Roman" w:eastAsia="Times New Roman" w:hAnsi="Times New Roman" w:cs="Times New Roman"/>
          <w:b/>
        </w:rPr>
      </w:pPr>
      <w:r w:rsidRPr="00F6229C">
        <w:rPr>
          <w:rFonts w:ascii="Times New Roman" w:eastAsia="Times New Roman" w:hAnsi="Times New Roman" w:cs="Times New Roman"/>
          <w:b/>
        </w:rPr>
        <w:drawing>
          <wp:inline distT="0" distB="0" distL="0" distR="0" wp14:anchorId="3648EF8F" wp14:editId="56FEFC1F">
            <wp:extent cx="4496190" cy="6325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9C" w:rsidRDefault="00F6229C" w:rsidP="00566F30">
      <w:pPr>
        <w:spacing w:after="0" w:line="276" w:lineRule="auto"/>
        <w:rPr>
          <w:rFonts w:ascii="Times New Roman" w:eastAsia="Times New Roman" w:hAnsi="Times New Roman" w:cs="Times New Roman"/>
          <w:b/>
        </w:rPr>
      </w:pPr>
    </w:p>
    <w:p w:rsidR="00F6229C" w:rsidRPr="00CF23BF" w:rsidRDefault="00F6229C" w:rsidP="00566F30">
      <w:pPr>
        <w:spacing w:after="0" w:line="276" w:lineRule="auto"/>
        <w:rPr>
          <w:rFonts w:ascii="Times New Roman" w:eastAsia="Times New Roman" w:hAnsi="Times New Roman" w:cs="Times New Roman"/>
          <w:b/>
        </w:rPr>
      </w:pPr>
    </w:p>
    <w:p w:rsidR="00566F30" w:rsidRDefault="00566F30" w:rsidP="00566F30">
      <w:pPr>
        <w:rPr>
          <w:rFonts w:ascii="Times New Roman" w:hAnsi="Times New Roman" w:cs="Times New Roman"/>
          <w:b/>
          <w:bCs/>
        </w:rPr>
      </w:pPr>
      <w:r w:rsidRPr="00492B9D">
        <w:rPr>
          <w:rFonts w:ascii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0E8C7826" wp14:editId="3DEA091F">
            <wp:extent cx="5054850" cy="2794000"/>
            <wp:effectExtent l="0" t="0" r="0" b="6350"/>
            <wp:docPr id="552916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161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0866" cy="27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30" w:rsidRDefault="00566F30" w:rsidP="00566F30">
      <w:pPr>
        <w:rPr>
          <w:rFonts w:ascii="Times New Roman" w:hAnsi="Times New Roman" w:cs="Times New Roman"/>
          <w:b/>
          <w:bCs/>
        </w:rPr>
      </w:pPr>
    </w:p>
    <w:p w:rsidR="00566F30" w:rsidRDefault="00566F30" w:rsidP="00566F30">
      <w:pPr>
        <w:rPr>
          <w:rFonts w:ascii="Times New Roman" w:hAnsi="Times New Roman" w:cs="Times New Roman"/>
          <w:b/>
          <w:bCs/>
        </w:rPr>
      </w:pPr>
    </w:p>
    <w:p w:rsidR="00566F30" w:rsidRDefault="00566F30" w:rsidP="00566F30">
      <w:pPr>
        <w:rPr>
          <w:rFonts w:ascii="Times New Roman" w:hAnsi="Times New Roman" w:cs="Times New Roman"/>
          <w:b/>
          <w:bCs/>
        </w:rPr>
      </w:pPr>
    </w:p>
    <w:p w:rsidR="00566F30" w:rsidRDefault="00566F30" w:rsidP="00566F30">
      <w:pPr>
        <w:rPr>
          <w:rFonts w:ascii="Times New Roman" w:hAnsi="Times New Roman" w:cs="Times New Roman"/>
          <w:b/>
          <w:bCs/>
        </w:rPr>
      </w:pPr>
    </w:p>
    <w:p w:rsidR="00566F30" w:rsidRDefault="00566F30" w:rsidP="00566F30">
      <w:pPr>
        <w:rPr>
          <w:rFonts w:ascii="Times New Roman" w:hAnsi="Times New Roman" w:cs="Times New Roman"/>
          <w:b/>
          <w:bCs/>
        </w:rPr>
      </w:pPr>
    </w:p>
    <w:p w:rsidR="00566F30" w:rsidRDefault="00566F30" w:rsidP="00566F30">
      <w:pPr>
        <w:rPr>
          <w:rFonts w:ascii="Times New Roman" w:hAnsi="Times New Roman" w:cs="Times New Roman"/>
          <w:b/>
          <w:bCs/>
        </w:rPr>
      </w:pPr>
    </w:p>
    <w:p w:rsidR="00566F30" w:rsidRDefault="00566F30" w:rsidP="00566F30">
      <w:pPr>
        <w:rPr>
          <w:rFonts w:ascii="Times New Roman" w:hAnsi="Times New Roman" w:cs="Times New Roman"/>
          <w:b/>
          <w:bCs/>
        </w:rPr>
      </w:pPr>
    </w:p>
    <w:p w:rsidR="00F6229C" w:rsidRDefault="00F6229C" w:rsidP="00F6229C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  <w:r>
        <w:rPr>
          <w:rFonts w:ascii="Times New Roman" w:hAnsi="Times New Roman" w:cs="Times New Roman"/>
          <w:b/>
          <w:bCs/>
          <w:sz w:val="48"/>
          <w:szCs w:val="40"/>
        </w:rPr>
        <w:t>SRAJAN KOTIAN</w:t>
      </w:r>
    </w:p>
    <w:p w:rsidR="00F6229C" w:rsidRDefault="00F6229C" w:rsidP="00F6229C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  <w:r>
        <w:rPr>
          <w:rFonts w:ascii="Times New Roman" w:hAnsi="Times New Roman" w:cs="Times New Roman"/>
          <w:b/>
          <w:bCs/>
          <w:sz w:val="48"/>
          <w:szCs w:val="40"/>
        </w:rPr>
        <w:t>KCTYBSCIT 026</w:t>
      </w:r>
    </w:p>
    <w:p w:rsidR="00F6229C" w:rsidRDefault="00F6229C" w:rsidP="00F6229C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  <w:r>
        <w:rPr>
          <w:rFonts w:ascii="Times New Roman" w:hAnsi="Times New Roman" w:cs="Times New Roman"/>
          <w:b/>
          <w:bCs/>
          <w:sz w:val="48"/>
          <w:szCs w:val="40"/>
        </w:rPr>
        <w:t>DEVOPS</w:t>
      </w:r>
    </w:p>
    <w:p w:rsidR="00F6229C" w:rsidRDefault="00F6229C" w:rsidP="00F6229C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</w:p>
    <w:p w:rsidR="00F6229C" w:rsidRDefault="00AB61C7" w:rsidP="00F6229C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  <w:r>
        <w:rPr>
          <w:rFonts w:ascii="Times New Roman" w:hAnsi="Times New Roman" w:cs="Times New Roman"/>
          <w:b/>
          <w:bCs/>
          <w:sz w:val="48"/>
          <w:szCs w:val="40"/>
        </w:rPr>
        <w:t>PRACTICAL NO 5</w:t>
      </w:r>
    </w:p>
    <w:p w:rsidR="00F6229C" w:rsidRDefault="00F6229C" w:rsidP="00F6229C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</w:p>
    <w:p w:rsidR="00F6229C" w:rsidRDefault="00F6229C" w:rsidP="00F6229C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</w:p>
    <w:p w:rsidR="00F6229C" w:rsidRDefault="00F6229C" w:rsidP="00F6229C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8"/>
          <w:szCs w:val="40"/>
        </w:rPr>
        <w:t xml:space="preserve">        SIGN:</w:t>
      </w:r>
    </w:p>
    <w:p w:rsidR="00566F30" w:rsidRDefault="00566F30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566F30" w:rsidRDefault="00566F30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566F30" w:rsidRDefault="00566F30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566F30" w:rsidRDefault="00566F30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566F30" w:rsidRDefault="00566F30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566F30" w:rsidRDefault="00566F30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566F30" w:rsidRDefault="00566F30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566F30" w:rsidRDefault="00566F30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566F30" w:rsidRDefault="00566F30" w:rsidP="00566F30">
      <w:pP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</w:pPr>
    </w:p>
    <w:p w:rsidR="00F6229C" w:rsidRDefault="00F6229C" w:rsidP="00566F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en-IN"/>
          <w14:ligatures w14:val="none"/>
        </w:rPr>
        <w:lastRenderedPageBreak/>
        <w:drawing>
          <wp:inline distT="0" distB="0" distL="0" distR="0" wp14:anchorId="358B6641" wp14:editId="0BC189DF">
            <wp:extent cx="5619048" cy="790476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30" w:rsidRDefault="00F6229C" w:rsidP="00566F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29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73D95DB" wp14:editId="112F1D5B">
            <wp:extent cx="4480387" cy="24536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0346" cy="245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30" w:rsidRDefault="00DF63E8" w:rsidP="00566F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F63E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3AE2DDC" wp14:editId="2AC34AA0">
            <wp:extent cx="4882243" cy="7670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9456" cy="77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30" w:rsidRDefault="00DF63E8" w:rsidP="00566F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F63E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2CDE9F1" wp14:editId="293A03DB">
            <wp:extent cx="4313294" cy="472481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30" w:rsidRDefault="00566F30" w:rsidP="00566F3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66F30" w:rsidRDefault="00DF63E8" w:rsidP="00566F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F63E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D6A4C9B" wp14:editId="39416D45">
            <wp:extent cx="4099915" cy="41913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30" w:rsidRDefault="00566F30" w:rsidP="00566F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6A74">
        <w:rPr>
          <w:noProof/>
        </w:rPr>
        <w:t xml:space="preserve"> </w:t>
      </w:r>
    </w:p>
    <w:p w:rsidR="00566F30" w:rsidRPr="00B92232" w:rsidRDefault="00566F30" w:rsidP="00566F3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66F30" w:rsidRDefault="00566F30" w:rsidP="00566F30">
      <w:pPr>
        <w:rPr>
          <w:rFonts w:ascii="Times New Roman" w:hAnsi="Times New Roman" w:cs="Times New Roman"/>
          <w:b/>
          <w:bCs/>
        </w:rPr>
      </w:pPr>
    </w:p>
    <w:p w:rsidR="00566F30" w:rsidRDefault="00566F30" w:rsidP="00566F30">
      <w:pPr>
        <w:rPr>
          <w:rFonts w:ascii="Times New Roman" w:hAnsi="Times New Roman" w:cs="Times New Roman"/>
          <w:b/>
          <w:bCs/>
        </w:rPr>
      </w:pPr>
    </w:p>
    <w:p w:rsidR="00566F30" w:rsidRDefault="00566F30" w:rsidP="00566F30">
      <w:pPr>
        <w:rPr>
          <w:rFonts w:ascii="Times New Roman" w:hAnsi="Times New Roman" w:cs="Times New Roman"/>
          <w:b/>
          <w:bCs/>
        </w:rPr>
      </w:pPr>
    </w:p>
    <w:p w:rsidR="00566F30" w:rsidRDefault="00566F30" w:rsidP="00566F30">
      <w:pPr>
        <w:rPr>
          <w:rFonts w:ascii="Times New Roman" w:hAnsi="Times New Roman" w:cs="Times New Roman"/>
          <w:b/>
          <w:bCs/>
        </w:rPr>
      </w:pPr>
    </w:p>
    <w:p w:rsidR="00566F30" w:rsidRDefault="00566F30" w:rsidP="00566F30">
      <w:pPr>
        <w:rPr>
          <w:rFonts w:ascii="Times New Roman" w:hAnsi="Times New Roman" w:cs="Times New Roman"/>
          <w:b/>
          <w:bCs/>
        </w:rPr>
      </w:pPr>
    </w:p>
    <w:p w:rsidR="00566F30" w:rsidRDefault="00566F30" w:rsidP="00566F30">
      <w:pPr>
        <w:rPr>
          <w:rFonts w:ascii="Times New Roman" w:hAnsi="Times New Roman" w:cs="Times New Roman"/>
          <w:b/>
          <w:bCs/>
        </w:rPr>
      </w:pPr>
    </w:p>
    <w:p w:rsidR="00566F30" w:rsidRDefault="00566F30" w:rsidP="00566F30">
      <w:pPr>
        <w:rPr>
          <w:rFonts w:ascii="Times New Roman" w:hAnsi="Times New Roman" w:cs="Times New Roman"/>
          <w:b/>
          <w:bCs/>
        </w:rPr>
      </w:pPr>
    </w:p>
    <w:p w:rsidR="00566F30" w:rsidRDefault="00566F30" w:rsidP="00566F30">
      <w:pPr>
        <w:rPr>
          <w:rFonts w:ascii="Times New Roman" w:hAnsi="Times New Roman" w:cs="Times New Roman"/>
          <w:b/>
          <w:bCs/>
        </w:rPr>
      </w:pPr>
    </w:p>
    <w:p w:rsidR="00DF63E8" w:rsidRDefault="00DF63E8" w:rsidP="00DF63E8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  <w:r>
        <w:rPr>
          <w:rFonts w:ascii="Times New Roman" w:hAnsi="Times New Roman" w:cs="Times New Roman"/>
          <w:b/>
          <w:bCs/>
          <w:sz w:val="48"/>
          <w:szCs w:val="40"/>
        </w:rPr>
        <w:t>SRAJAN KOTIAN</w:t>
      </w:r>
    </w:p>
    <w:p w:rsidR="00DF63E8" w:rsidRDefault="00DF63E8" w:rsidP="00DF63E8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  <w:r>
        <w:rPr>
          <w:rFonts w:ascii="Times New Roman" w:hAnsi="Times New Roman" w:cs="Times New Roman"/>
          <w:b/>
          <w:bCs/>
          <w:sz w:val="48"/>
          <w:szCs w:val="40"/>
        </w:rPr>
        <w:t>KCTYBSCIT 026</w:t>
      </w:r>
    </w:p>
    <w:p w:rsidR="00DF63E8" w:rsidRDefault="00DF63E8" w:rsidP="00DF63E8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  <w:r>
        <w:rPr>
          <w:rFonts w:ascii="Times New Roman" w:hAnsi="Times New Roman" w:cs="Times New Roman"/>
          <w:b/>
          <w:bCs/>
          <w:sz w:val="48"/>
          <w:szCs w:val="40"/>
        </w:rPr>
        <w:t>DEVOPS</w:t>
      </w:r>
    </w:p>
    <w:p w:rsidR="00DF63E8" w:rsidRDefault="00DF63E8" w:rsidP="00DF63E8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</w:p>
    <w:p w:rsidR="00DF63E8" w:rsidRDefault="00AB61C7" w:rsidP="00DF63E8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  <w:r>
        <w:rPr>
          <w:rFonts w:ascii="Times New Roman" w:hAnsi="Times New Roman" w:cs="Times New Roman"/>
          <w:b/>
          <w:bCs/>
          <w:sz w:val="48"/>
          <w:szCs w:val="40"/>
        </w:rPr>
        <w:t>PRACTICAL NO 6</w:t>
      </w:r>
    </w:p>
    <w:p w:rsidR="00DF63E8" w:rsidRDefault="00DF63E8" w:rsidP="00DF63E8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</w:p>
    <w:p w:rsidR="00DF63E8" w:rsidRDefault="00DF63E8" w:rsidP="00DF63E8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</w:p>
    <w:p w:rsidR="00DF63E8" w:rsidRDefault="00DF63E8" w:rsidP="00DF63E8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</w:p>
    <w:p w:rsidR="00DF63E8" w:rsidRDefault="00DF63E8" w:rsidP="00DF63E8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8"/>
          <w:szCs w:val="40"/>
        </w:rPr>
        <w:t xml:space="preserve">        SIGN:</w:t>
      </w:r>
    </w:p>
    <w:p w:rsidR="00566F30" w:rsidRDefault="00566F30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566F30" w:rsidRDefault="00566F30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566F30" w:rsidRDefault="00566F30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566F30" w:rsidRDefault="00566F30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566F30" w:rsidRDefault="00566F30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566F30" w:rsidRDefault="00566F30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566F30" w:rsidRDefault="00566F30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566F30" w:rsidRDefault="00566F30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566F30" w:rsidRDefault="00566F30" w:rsidP="00566F30">
      <w:pPr>
        <w:jc w:val="center"/>
        <w:rPr>
          <w:rFonts w:ascii="Times New Roman" w:hAnsi="Times New Roman" w:cs="Times New Roman"/>
          <w:sz w:val="28"/>
          <w:szCs w:val="28"/>
        </w:rPr>
      </w:pPr>
      <w:r w:rsidRPr="00477200">
        <w:rPr>
          <w:rFonts w:ascii="Times New Roman" w:hAnsi="Times New Roman" w:cs="Times New Roman"/>
          <w:sz w:val="28"/>
          <w:szCs w:val="28"/>
        </w:rPr>
        <w:lastRenderedPageBreak/>
        <w:t>Working with python in Docker</w:t>
      </w:r>
    </w:p>
    <w:p w:rsidR="00566F30" w:rsidRDefault="00566F30" w:rsidP="00566F30">
      <w:pPr>
        <w:rPr>
          <w:rFonts w:ascii="Times New Roman" w:hAnsi="Times New Roman" w:cs="Times New Roman"/>
          <w:sz w:val="28"/>
          <w:szCs w:val="28"/>
        </w:rPr>
      </w:pPr>
    </w:p>
    <w:p w:rsidR="00AB61C7" w:rsidRDefault="00AB61C7" w:rsidP="00566F30">
      <w:pPr>
        <w:rPr>
          <w:rFonts w:ascii="Times New Roman" w:hAnsi="Times New Roman" w:cs="Times New Roman"/>
          <w:sz w:val="28"/>
          <w:szCs w:val="28"/>
        </w:rPr>
      </w:pPr>
    </w:p>
    <w:p w:rsidR="00566F30" w:rsidRDefault="00AB61C7" w:rsidP="00566F30">
      <w:pPr>
        <w:rPr>
          <w:rFonts w:ascii="Times New Roman" w:hAnsi="Times New Roman" w:cs="Times New Roman"/>
          <w:sz w:val="28"/>
          <w:szCs w:val="28"/>
        </w:rPr>
      </w:pPr>
      <w:r w:rsidRPr="00AB61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CA53AC" wp14:editId="5F986453">
            <wp:extent cx="5662151" cy="1440305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30" w:rsidRPr="00477200" w:rsidRDefault="00AB61C7" w:rsidP="00566F30">
      <w:pPr>
        <w:rPr>
          <w:rFonts w:ascii="Times New Roman" w:hAnsi="Times New Roman" w:cs="Times New Roman"/>
          <w:sz w:val="28"/>
          <w:szCs w:val="28"/>
        </w:rPr>
      </w:pPr>
      <w:r w:rsidRPr="00AB61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5B41BC" wp14:editId="2C03A7E4">
            <wp:extent cx="5075360" cy="145554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C7" w:rsidRDefault="00AB61C7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AB61C7" w:rsidRDefault="00AB61C7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AB61C7" w:rsidRDefault="00AB61C7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AB61C7" w:rsidRDefault="00AB61C7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AB61C7" w:rsidRDefault="00AB61C7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AB61C7" w:rsidRDefault="00AB61C7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AB61C7" w:rsidRDefault="00AB61C7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AB61C7" w:rsidRDefault="00AB61C7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AB61C7" w:rsidRDefault="00AB61C7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AB61C7" w:rsidRDefault="00AB61C7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AB61C7" w:rsidRDefault="00AB61C7" w:rsidP="00AB61C7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</w:p>
    <w:p w:rsidR="00AB61C7" w:rsidRDefault="00AB61C7" w:rsidP="00AB61C7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  <w:r>
        <w:rPr>
          <w:rFonts w:ascii="Times New Roman" w:hAnsi="Times New Roman" w:cs="Times New Roman"/>
          <w:b/>
          <w:bCs/>
          <w:sz w:val="48"/>
          <w:szCs w:val="40"/>
        </w:rPr>
        <w:t>SRAJAN KOTIAN</w:t>
      </w:r>
    </w:p>
    <w:p w:rsidR="00AB61C7" w:rsidRDefault="00AB61C7" w:rsidP="00AB61C7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  <w:r>
        <w:rPr>
          <w:rFonts w:ascii="Times New Roman" w:hAnsi="Times New Roman" w:cs="Times New Roman"/>
          <w:b/>
          <w:bCs/>
          <w:sz w:val="48"/>
          <w:szCs w:val="40"/>
        </w:rPr>
        <w:t>KCTYBSCIT 026</w:t>
      </w:r>
    </w:p>
    <w:p w:rsidR="00AB61C7" w:rsidRDefault="00AB61C7" w:rsidP="00AB61C7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  <w:r>
        <w:rPr>
          <w:rFonts w:ascii="Times New Roman" w:hAnsi="Times New Roman" w:cs="Times New Roman"/>
          <w:b/>
          <w:bCs/>
          <w:sz w:val="48"/>
          <w:szCs w:val="40"/>
        </w:rPr>
        <w:t>DEVOPS</w:t>
      </w:r>
    </w:p>
    <w:p w:rsidR="00AB61C7" w:rsidRDefault="00AB61C7" w:rsidP="00AB61C7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</w:p>
    <w:p w:rsidR="00AB61C7" w:rsidRDefault="00AB61C7" w:rsidP="00AB61C7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  <w:r>
        <w:rPr>
          <w:rFonts w:ascii="Times New Roman" w:hAnsi="Times New Roman" w:cs="Times New Roman"/>
          <w:b/>
          <w:bCs/>
          <w:sz w:val="48"/>
          <w:szCs w:val="40"/>
        </w:rPr>
        <w:t>PRACTICAL NO 7</w:t>
      </w:r>
    </w:p>
    <w:p w:rsidR="00AB61C7" w:rsidRDefault="00AB61C7" w:rsidP="00AB61C7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</w:p>
    <w:p w:rsidR="00AB61C7" w:rsidRDefault="00AB61C7" w:rsidP="00AB61C7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</w:p>
    <w:p w:rsidR="00AB61C7" w:rsidRDefault="00AB61C7" w:rsidP="00AB61C7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</w:p>
    <w:p w:rsidR="00AB61C7" w:rsidRDefault="00AB61C7" w:rsidP="00AB61C7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</w:p>
    <w:p w:rsidR="00AB61C7" w:rsidRDefault="00AB61C7" w:rsidP="00AB61C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8"/>
          <w:szCs w:val="40"/>
        </w:rPr>
        <w:t xml:space="preserve">        SIGN:</w:t>
      </w:r>
    </w:p>
    <w:p w:rsidR="00566F30" w:rsidRDefault="00566F30" w:rsidP="00566F30">
      <w:pPr>
        <w:rPr>
          <w:rFonts w:ascii="Times New Roman" w:hAnsi="Times New Roman" w:cs="Times New Roman"/>
          <w:b/>
          <w:bCs/>
        </w:rPr>
      </w:pPr>
    </w:p>
    <w:p w:rsidR="00566F30" w:rsidRDefault="00566F30" w:rsidP="00566F30">
      <w:pPr>
        <w:rPr>
          <w:rFonts w:ascii="Times New Roman" w:hAnsi="Times New Roman" w:cs="Times New Roman"/>
          <w:b/>
          <w:bCs/>
        </w:rPr>
      </w:pPr>
    </w:p>
    <w:p w:rsidR="00566F30" w:rsidRPr="00C13E41" w:rsidRDefault="00566F30" w:rsidP="00566F30">
      <w:pPr>
        <w:rPr>
          <w:rFonts w:ascii="Times New Roman" w:hAnsi="Times New Roman" w:cs="Times New Roman"/>
          <w:b/>
          <w:bCs/>
        </w:rPr>
      </w:pPr>
    </w:p>
    <w:p w:rsidR="00566F30" w:rsidRDefault="00566F30" w:rsidP="00566F30"/>
    <w:p w:rsidR="00566F30" w:rsidRDefault="00566F30" w:rsidP="00566F30"/>
    <w:p w:rsidR="00566F30" w:rsidRDefault="00566F30" w:rsidP="00566F30"/>
    <w:p w:rsidR="00566F30" w:rsidRDefault="00566F30" w:rsidP="00566F30"/>
    <w:p w:rsidR="00566F30" w:rsidRDefault="00566F30" w:rsidP="00566F30"/>
    <w:p w:rsidR="00566F30" w:rsidRDefault="00566F30" w:rsidP="00566F30"/>
    <w:p w:rsidR="00566F30" w:rsidRDefault="00566F30" w:rsidP="00566F30"/>
    <w:p w:rsidR="00566F30" w:rsidRDefault="00566F30" w:rsidP="00566F30"/>
    <w:p w:rsidR="00566F30" w:rsidRDefault="00566F30" w:rsidP="00566F30">
      <w:pPr>
        <w:jc w:val="center"/>
        <w:rPr>
          <w:rFonts w:ascii="Times New Roman" w:hAnsi="Times New Roman" w:cs="Times New Roman"/>
          <w:sz w:val="28"/>
          <w:szCs w:val="28"/>
        </w:rPr>
      </w:pPr>
      <w:r w:rsidRPr="00A34D94">
        <w:rPr>
          <w:rFonts w:ascii="Times New Roman" w:hAnsi="Times New Roman" w:cs="Times New Roman"/>
          <w:sz w:val="28"/>
          <w:szCs w:val="28"/>
        </w:rPr>
        <w:t>Working with java in Docker</w:t>
      </w:r>
    </w:p>
    <w:p w:rsidR="00566F30" w:rsidRDefault="00566F30" w:rsidP="00566F30"/>
    <w:p w:rsidR="00AB61C7" w:rsidRDefault="00AB61C7" w:rsidP="00566F30"/>
    <w:p w:rsidR="00AB61C7" w:rsidRDefault="00AB61C7" w:rsidP="00566F30"/>
    <w:p w:rsidR="00AB61C7" w:rsidRDefault="00AB61C7" w:rsidP="00566F30">
      <w:r w:rsidRPr="00AB61C7">
        <w:drawing>
          <wp:inline distT="0" distB="0" distL="0" distR="0" wp14:anchorId="04B5AB52" wp14:editId="5766F6F2">
            <wp:extent cx="6047702" cy="1168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53177" cy="116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C7" w:rsidRDefault="00AB61C7" w:rsidP="00566F30"/>
    <w:p w:rsidR="00AB61C7" w:rsidRDefault="00AB61C7" w:rsidP="00566F30"/>
    <w:p w:rsidR="00566F30" w:rsidRDefault="00AB61C7" w:rsidP="00566F30">
      <w:r w:rsidRPr="00AB61C7">
        <w:drawing>
          <wp:inline distT="0" distB="0" distL="0" distR="0" wp14:anchorId="0A395B4A" wp14:editId="0AED2907">
            <wp:extent cx="5988421" cy="1066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95721" cy="106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C7" w:rsidRDefault="00AB61C7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AB61C7" w:rsidRDefault="00AB61C7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AB61C7" w:rsidRDefault="00AB61C7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AB61C7" w:rsidRDefault="00AB61C7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AB61C7" w:rsidRDefault="00AB61C7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AB61C7" w:rsidRDefault="00AB61C7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AB61C7" w:rsidRDefault="00AB61C7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AB61C7" w:rsidRDefault="00AB61C7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AB61C7" w:rsidRDefault="00AB61C7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AB61C7" w:rsidRDefault="00AB61C7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AB61C7" w:rsidRDefault="00AB61C7" w:rsidP="00AB61C7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  <w:r>
        <w:rPr>
          <w:rFonts w:ascii="Times New Roman" w:hAnsi="Times New Roman" w:cs="Times New Roman"/>
          <w:b/>
          <w:bCs/>
          <w:sz w:val="48"/>
          <w:szCs w:val="40"/>
        </w:rPr>
        <w:t>SRAJAN KOTIAN</w:t>
      </w:r>
    </w:p>
    <w:p w:rsidR="00AB61C7" w:rsidRDefault="00AB61C7" w:rsidP="00AB61C7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  <w:r>
        <w:rPr>
          <w:rFonts w:ascii="Times New Roman" w:hAnsi="Times New Roman" w:cs="Times New Roman"/>
          <w:b/>
          <w:bCs/>
          <w:sz w:val="48"/>
          <w:szCs w:val="40"/>
        </w:rPr>
        <w:t>KCTYBSCIT 026</w:t>
      </w:r>
    </w:p>
    <w:p w:rsidR="00AB61C7" w:rsidRDefault="00AB61C7" w:rsidP="00AB61C7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  <w:r>
        <w:rPr>
          <w:rFonts w:ascii="Times New Roman" w:hAnsi="Times New Roman" w:cs="Times New Roman"/>
          <w:b/>
          <w:bCs/>
          <w:sz w:val="48"/>
          <w:szCs w:val="40"/>
        </w:rPr>
        <w:t>DEVOPS</w:t>
      </w:r>
    </w:p>
    <w:p w:rsidR="00AB61C7" w:rsidRDefault="00AB61C7" w:rsidP="00AB61C7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</w:p>
    <w:p w:rsidR="00AB61C7" w:rsidRDefault="00AB61C7" w:rsidP="00AB61C7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  <w:r>
        <w:rPr>
          <w:rFonts w:ascii="Times New Roman" w:hAnsi="Times New Roman" w:cs="Times New Roman"/>
          <w:b/>
          <w:bCs/>
          <w:sz w:val="48"/>
          <w:szCs w:val="40"/>
        </w:rPr>
        <w:t>PRACTICAL NO 8</w:t>
      </w:r>
    </w:p>
    <w:p w:rsidR="00AB61C7" w:rsidRDefault="00AB61C7" w:rsidP="00AB61C7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</w:p>
    <w:p w:rsidR="00AB61C7" w:rsidRDefault="00AB61C7" w:rsidP="00AB61C7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</w:p>
    <w:p w:rsidR="00320037" w:rsidRDefault="00320037" w:rsidP="00AB61C7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</w:p>
    <w:p w:rsidR="00AB61C7" w:rsidRDefault="00AB61C7" w:rsidP="00AB61C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8"/>
          <w:szCs w:val="40"/>
        </w:rPr>
        <w:t xml:space="preserve">        SIGN:</w:t>
      </w:r>
    </w:p>
    <w:p w:rsidR="00566F30" w:rsidRDefault="00566F30" w:rsidP="00566F30"/>
    <w:p w:rsidR="00566F30" w:rsidRDefault="00566F30" w:rsidP="00566F30"/>
    <w:p w:rsidR="00566F30" w:rsidRDefault="00566F30" w:rsidP="00566F30"/>
    <w:p w:rsidR="00566F30" w:rsidRDefault="00566F30" w:rsidP="00566F30"/>
    <w:p w:rsidR="00566F30" w:rsidRDefault="00566F30" w:rsidP="00566F30"/>
    <w:p w:rsidR="00566F30" w:rsidRDefault="00566F30" w:rsidP="00566F30"/>
    <w:p w:rsidR="00566F30" w:rsidRDefault="00566F30" w:rsidP="00566F30"/>
    <w:p w:rsidR="00566F30" w:rsidRDefault="00566F30" w:rsidP="00566F30"/>
    <w:p w:rsidR="00566F30" w:rsidRDefault="00566F30" w:rsidP="00566F30"/>
    <w:p w:rsidR="00566F30" w:rsidRDefault="00566F30" w:rsidP="00AB61C7">
      <w:pPr>
        <w:rPr>
          <w:lang w:val="en-US"/>
        </w:rPr>
      </w:pPr>
    </w:p>
    <w:p w:rsidR="009226F4" w:rsidRPr="00AB61C7" w:rsidRDefault="009226F4" w:rsidP="00AB61C7">
      <w:pPr>
        <w:rPr>
          <w:lang w:val="en-US"/>
        </w:rPr>
      </w:pPr>
    </w:p>
    <w:p w:rsidR="00566F30" w:rsidRPr="00320037" w:rsidRDefault="00566F30" w:rsidP="00320037">
      <w:pPr>
        <w:jc w:val="center"/>
        <w:rPr>
          <w:rFonts w:ascii="Times New Roman" w:hAnsi="Times New Roman" w:cs="Times New Roman"/>
          <w:sz w:val="28"/>
          <w:szCs w:val="28"/>
        </w:rPr>
      </w:pPr>
      <w:r w:rsidRPr="00887E37">
        <w:rPr>
          <w:rFonts w:ascii="Times New Roman" w:hAnsi="Times New Roman" w:cs="Times New Roman"/>
          <w:sz w:val="28"/>
          <w:szCs w:val="28"/>
        </w:rPr>
        <w:lastRenderedPageBreak/>
        <w:t xml:space="preserve">Working with node </w:t>
      </w:r>
      <w:proofErr w:type="spellStart"/>
      <w:r w:rsidRPr="00887E37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887E37">
        <w:rPr>
          <w:rFonts w:ascii="Times New Roman" w:hAnsi="Times New Roman" w:cs="Times New Roman"/>
          <w:sz w:val="28"/>
          <w:szCs w:val="28"/>
        </w:rPr>
        <w:t xml:space="preserve"> in Docker</w:t>
      </w:r>
    </w:p>
    <w:p w:rsidR="00566F30" w:rsidRDefault="00566F30" w:rsidP="00566F30">
      <w:proofErr w:type="spellStart"/>
      <w:r>
        <w:t>Dockerfile</w:t>
      </w:r>
      <w:proofErr w:type="spellEnd"/>
    </w:p>
    <w:p w:rsidR="00566F30" w:rsidRDefault="00320037" w:rsidP="00566F30">
      <w:r w:rsidRPr="00320037">
        <w:drawing>
          <wp:inline distT="0" distB="0" distL="0" distR="0" wp14:anchorId="33FD04A7" wp14:editId="2EB0C891">
            <wp:extent cx="2842506" cy="133361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30" w:rsidRDefault="00566F30" w:rsidP="00566F30"/>
    <w:p w:rsidR="00566F30" w:rsidRDefault="00566F30" w:rsidP="00566F30">
      <w:r>
        <w:t>Output:</w:t>
      </w:r>
    </w:p>
    <w:p w:rsidR="00320037" w:rsidRDefault="00320037" w:rsidP="00566F30">
      <w:r w:rsidRPr="00320037">
        <w:drawing>
          <wp:inline distT="0" distB="0" distL="0" distR="0" wp14:anchorId="6483D57A" wp14:editId="40A17D03">
            <wp:extent cx="5151566" cy="143268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30" w:rsidRDefault="00320037" w:rsidP="00566F30">
      <w:r w:rsidRPr="00320037">
        <w:drawing>
          <wp:inline distT="0" distB="0" distL="0" distR="0" wp14:anchorId="4133F1FD" wp14:editId="6589931D">
            <wp:extent cx="4618120" cy="411516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30" w:rsidRDefault="00566F30" w:rsidP="00566F30"/>
    <w:p w:rsidR="00566F30" w:rsidRDefault="00566F30" w:rsidP="00566F30"/>
    <w:p w:rsidR="00566F30" w:rsidRDefault="00566F30" w:rsidP="00566F30"/>
    <w:p w:rsidR="00566F30" w:rsidRDefault="00566F30" w:rsidP="00566F30"/>
    <w:p w:rsidR="00566F30" w:rsidRDefault="00566F30" w:rsidP="00566F30"/>
    <w:p w:rsidR="00566F30" w:rsidRDefault="00566F30" w:rsidP="00566F30"/>
    <w:p w:rsidR="00566F30" w:rsidRDefault="00566F30" w:rsidP="00566F30"/>
    <w:p w:rsidR="00566F30" w:rsidRDefault="00566F30" w:rsidP="00566F30"/>
    <w:p w:rsidR="00566F30" w:rsidRDefault="00566F30" w:rsidP="00566F30"/>
    <w:p w:rsidR="00566F30" w:rsidRDefault="00566F30" w:rsidP="00566F30"/>
    <w:p w:rsidR="00566F30" w:rsidRDefault="00566F30" w:rsidP="00566F30"/>
    <w:p w:rsidR="00320037" w:rsidRDefault="00320037" w:rsidP="00320037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</w:p>
    <w:p w:rsidR="00320037" w:rsidRDefault="00320037" w:rsidP="00320037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  <w:r>
        <w:rPr>
          <w:rFonts w:ascii="Times New Roman" w:hAnsi="Times New Roman" w:cs="Times New Roman"/>
          <w:b/>
          <w:bCs/>
          <w:sz w:val="48"/>
          <w:szCs w:val="40"/>
        </w:rPr>
        <w:t>SRAJAN KOTIAN</w:t>
      </w:r>
    </w:p>
    <w:p w:rsidR="00320037" w:rsidRDefault="00320037" w:rsidP="00320037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  <w:r>
        <w:rPr>
          <w:rFonts w:ascii="Times New Roman" w:hAnsi="Times New Roman" w:cs="Times New Roman"/>
          <w:b/>
          <w:bCs/>
          <w:sz w:val="48"/>
          <w:szCs w:val="40"/>
        </w:rPr>
        <w:t>KCTYBSCIT 026</w:t>
      </w:r>
    </w:p>
    <w:p w:rsidR="00320037" w:rsidRDefault="00320037" w:rsidP="00320037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  <w:r>
        <w:rPr>
          <w:rFonts w:ascii="Times New Roman" w:hAnsi="Times New Roman" w:cs="Times New Roman"/>
          <w:b/>
          <w:bCs/>
          <w:sz w:val="48"/>
          <w:szCs w:val="40"/>
        </w:rPr>
        <w:t>DEVOPS</w:t>
      </w:r>
    </w:p>
    <w:p w:rsidR="00320037" w:rsidRDefault="00320037" w:rsidP="00320037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</w:p>
    <w:p w:rsidR="00320037" w:rsidRDefault="00320037" w:rsidP="00320037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  <w:r>
        <w:rPr>
          <w:rFonts w:ascii="Times New Roman" w:hAnsi="Times New Roman" w:cs="Times New Roman"/>
          <w:b/>
          <w:bCs/>
          <w:sz w:val="48"/>
          <w:szCs w:val="40"/>
        </w:rPr>
        <w:t>PRACTICAL NO 9</w:t>
      </w:r>
    </w:p>
    <w:p w:rsidR="00320037" w:rsidRDefault="00320037" w:rsidP="00320037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</w:p>
    <w:p w:rsidR="00320037" w:rsidRDefault="00320037" w:rsidP="00320037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</w:p>
    <w:p w:rsidR="00320037" w:rsidRDefault="00320037" w:rsidP="00320037">
      <w:pPr>
        <w:ind w:left="851"/>
        <w:rPr>
          <w:rFonts w:ascii="Times New Roman" w:hAnsi="Times New Roman" w:cs="Times New Roman"/>
          <w:b/>
          <w:bCs/>
          <w:sz w:val="48"/>
          <w:szCs w:val="40"/>
        </w:rPr>
      </w:pPr>
    </w:p>
    <w:p w:rsidR="00320037" w:rsidRDefault="00320037" w:rsidP="0032003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8"/>
          <w:szCs w:val="40"/>
        </w:rPr>
        <w:t xml:space="preserve">        SIGN:</w:t>
      </w:r>
      <w:bookmarkStart w:id="0" w:name="_GoBack"/>
    </w:p>
    <w:p w:rsidR="00566F30" w:rsidRDefault="00566F30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566F30" w:rsidRDefault="00566F30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bookmarkEnd w:id="0"/>
    <w:p w:rsidR="00566F30" w:rsidRDefault="00566F30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566F30" w:rsidRDefault="00566F30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566F30" w:rsidRDefault="00566F30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566F30" w:rsidRDefault="00566F30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566F30" w:rsidRDefault="00566F30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566F30" w:rsidRDefault="00566F30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566F30" w:rsidRDefault="00566F30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566F30" w:rsidRPr="0064102F" w:rsidRDefault="00566F30" w:rsidP="00566F30">
      <w:pPr>
        <w:rPr>
          <w:rFonts w:ascii="Times New Roman" w:hAnsi="Times New Roman" w:cs="Times New Roman"/>
        </w:rPr>
      </w:pPr>
      <w:proofErr w:type="spellStart"/>
      <w:r w:rsidRPr="0064102F">
        <w:rPr>
          <w:rFonts w:ascii="Times New Roman" w:hAnsi="Times New Roman" w:cs="Times New Roman"/>
        </w:rPr>
        <w:t>Dockerfile</w:t>
      </w:r>
      <w:proofErr w:type="spellEnd"/>
    </w:p>
    <w:p w:rsidR="00566F30" w:rsidRDefault="009A02D4" w:rsidP="00566F30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A02D4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435C0417" wp14:editId="580471FB">
            <wp:extent cx="2804403" cy="11583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30" w:rsidRDefault="00566F30" w:rsidP="00566F30">
      <w:pPr>
        <w:rPr>
          <w:rFonts w:ascii="Times New Roman" w:hAnsi="Times New Roman" w:cs="Times New Roman"/>
        </w:rPr>
      </w:pPr>
      <w:r w:rsidRPr="0064102F">
        <w:rPr>
          <w:rFonts w:ascii="Times New Roman" w:hAnsi="Times New Roman" w:cs="Times New Roman"/>
        </w:rPr>
        <w:t>Output:</w:t>
      </w:r>
    </w:p>
    <w:p w:rsidR="00566F30" w:rsidRDefault="009A02D4" w:rsidP="00566F30">
      <w:pPr>
        <w:rPr>
          <w:rFonts w:ascii="Times New Roman" w:hAnsi="Times New Roman" w:cs="Times New Roman"/>
        </w:rPr>
      </w:pPr>
      <w:r w:rsidRPr="009A02D4">
        <w:rPr>
          <w:rFonts w:ascii="Times New Roman" w:hAnsi="Times New Roman" w:cs="Times New Roman"/>
        </w:rPr>
        <w:drawing>
          <wp:inline distT="0" distB="0" distL="0" distR="0" wp14:anchorId="2F9347BA" wp14:editId="5CDDCA2F">
            <wp:extent cx="5731510" cy="144589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30" w:rsidRPr="00A828CB" w:rsidRDefault="009A02D4" w:rsidP="00566F30">
      <w:pPr>
        <w:rPr>
          <w:rFonts w:ascii="Times New Roman" w:hAnsi="Times New Roman" w:cs="Times New Roman"/>
        </w:rPr>
      </w:pPr>
      <w:r w:rsidRPr="009A02D4">
        <w:rPr>
          <w:rFonts w:ascii="Times New Roman" w:hAnsi="Times New Roman" w:cs="Times New Roman"/>
        </w:rPr>
        <w:drawing>
          <wp:inline distT="0" distB="0" distL="0" distR="0" wp14:anchorId="08BAEAC9" wp14:editId="5AF7D13B">
            <wp:extent cx="5731510" cy="26289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502" w:rsidRDefault="009226F4">
      <w:r w:rsidRPr="009226F4">
        <w:drawing>
          <wp:inline distT="0" distB="0" distL="0" distR="0" wp14:anchorId="34ECAABE" wp14:editId="39488D1A">
            <wp:extent cx="3657600" cy="12763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6944"/>
                    <a:stretch/>
                  </pic:blipFill>
                  <pic:spPr bwMode="auto">
                    <a:xfrm>
                      <a:off x="0" y="0"/>
                      <a:ext cx="3657917" cy="1276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6F29">
        <w:tab/>
      </w:r>
      <w:r w:rsidR="009D6F29">
        <w:tab/>
      </w:r>
      <w:r w:rsidR="009D6F29">
        <w:tab/>
      </w:r>
      <w:r w:rsidR="009D6F29">
        <w:tab/>
      </w:r>
      <w:r w:rsidR="009D6F29">
        <w:tab/>
      </w:r>
      <w:r w:rsidR="009D6F29">
        <w:tab/>
      </w:r>
      <w:r w:rsidR="009D6F29">
        <w:tab/>
      </w:r>
      <w:r w:rsidR="009D6F29">
        <w:tab/>
      </w:r>
      <w:r w:rsidR="009D6F29">
        <w:tab/>
      </w:r>
      <w:r w:rsidR="009D6F29">
        <w:tab/>
      </w:r>
      <w:r w:rsidR="009D6F29">
        <w:tab/>
      </w:r>
    </w:p>
    <w:sectPr w:rsidR="00791502">
      <w:headerReference w:type="default" r:id="rId4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5280" w:rsidRDefault="004D5280" w:rsidP="009D6F29">
      <w:pPr>
        <w:spacing w:after="0" w:line="240" w:lineRule="auto"/>
      </w:pPr>
      <w:r>
        <w:separator/>
      </w:r>
    </w:p>
  </w:endnote>
  <w:endnote w:type="continuationSeparator" w:id="0">
    <w:p w:rsidR="004D5280" w:rsidRDefault="004D5280" w:rsidP="009D6F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5280" w:rsidRDefault="004D5280" w:rsidP="009D6F29">
      <w:pPr>
        <w:spacing w:after="0" w:line="240" w:lineRule="auto"/>
      </w:pPr>
      <w:r>
        <w:separator/>
      </w:r>
    </w:p>
  </w:footnote>
  <w:footnote w:type="continuationSeparator" w:id="0">
    <w:p w:rsidR="004D5280" w:rsidRDefault="004D5280" w:rsidP="009D6F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6F29" w:rsidRPr="009D6F29" w:rsidRDefault="009D6F29" w:rsidP="009D6F29">
    <w:pPr>
      <w:pStyle w:val="Header"/>
      <w:jc w:val="center"/>
      <w:rPr>
        <w:rFonts w:ascii="Arial" w:hAnsi="Arial" w:cs="Arial"/>
        <w:b/>
        <w:sz w:val="34"/>
        <w:szCs w:val="34"/>
      </w:rPr>
    </w:pPr>
    <w:r w:rsidRPr="009D6F29">
      <w:rPr>
        <w:rFonts w:ascii="Arial" w:hAnsi="Arial" w:cs="Arial"/>
        <w:b/>
        <w:sz w:val="34"/>
        <w:szCs w:val="34"/>
      </w:rPr>
      <w:t>KISHINCHAND CHELLARAM COLLEGE, Mumbai – 20.</w:t>
    </w:r>
  </w:p>
  <w:p w:rsidR="009D6F29" w:rsidRPr="009D6F29" w:rsidRDefault="009D6F29" w:rsidP="009D6F29">
    <w:pPr>
      <w:pStyle w:val="Header"/>
      <w:jc w:val="center"/>
      <w:rPr>
        <w:rFonts w:ascii="Arial" w:hAnsi="Arial" w:cs="Arial"/>
      </w:rPr>
    </w:pPr>
    <w:r>
      <w:rPr>
        <w:rFonts w:ascii="Arial" w:hAnsi="Arial" w:cs="Arial"/>
      </w:rPr>
      <w:t>FY/SY</w:t>
    </w:r>
    <w:r w:rsidRPr="009D6F29">
      <w:rPr>
        <w:rFonts w:ascii="Arial" w:hAnsi="Arial" w:cs="Arial"/>
      </w:rPr>
      <w:t>/TY B. Sc. (I.T.) Semester</w:t>
    </w:r>
    <w:r w:rsidRPr="009D6F29">
      <w:rPr>
        <w:rFonts w:ascii="Arial" w:hAnsi="Arial" w:cs="Arial"/>
      </w:rPr>
      <w:softHyphen/>
    </w:r>
    <w:r w:rsidRPr="009D6F29">
      <w:rPr>
        <w:rFonts w:ascii="Arial" w:hAnsi="Arial" w:cs="Arial"/>
      </w:rPr>
      <w:softHyphen/>
    </w:r>
    <w:r w:rsidRPr="009D6F29">
      <w:rPr>
        <w:rFonts w:ascii="Arial" w:hAnsi="Arial" w:cs="Arial"/>
      </w:rPr>
      <w:softHyphen/>
    </w:r>
    <w:r w:rsidRPr="009D6F29">
      <w:rPr>
        <w:rFonts w:ascii="Arial" w:hAnsi="Arial" w:cs="Arial"/>
      </w:rPr>
      <w:softHyphen/>
    </w:r>
    <w:r w:rsidRPr="009D6F29">
      <w:rPr>
        <w:rFonts w:ascii="Arial" w:hAnsi="Arial" w:cs="Arial"/>
      </w:rPr>
      <w:softHyphen/>
    </w:r>
    <w:r w:rsidRPr="009D6F29">
      <w:rPr>
        <w:rFonts w:ascii="Arial" w:hAnsi="Arial" w:cs="Arial"/>
      </w:rPr>
      <w:softHyphen/>
    </w:r>
    <w:r w:rsidRPr="009D6F29">
      <w:rPr>
        <w:rFonts w:ascii="Arial" w:hAnsi="Arial" w:cs="Arial"/>
      </w:rPr>
      <w:softHyphen/>
    </w:r>
    <w:r w:rsidRPr="009D6F29">
      <w:rPr>
        <w:rFonts w:ascii="Arial" w:hAnsi="Arial" w:cs="Arial"/>
      </w:rPr>
      <w:softHyphen/>
    </w:r>
    <w:r w:rsidRPr="009D6F29">
      <w:rPr>
        <w:rFonts w:ascii="Arial" w:hAnsi="Arial" w:cs="Arial"/>
      </w:rPr>
      <w:softHyphen/>
    </w:r>
    <w:r w:rsidRPr="009D6F29">
      <w:rPr>
        <w:rFonts w:ascii="Arial" w:hAnsi="Arial" w:cs="Arial"/>
      </w:rPr>
      <w:softHyphen/>
    </w:r>
    <w:r w:rsidRPr="009D6F29">
      <w:rPr>
        <w:rFonts w:ascii="Arial" w:hAnsi="Arial" w:cs="Arial"/>
      </w:rPr>
      <w:softHyphen/>
    </w:r>
    <w:r w:rsidRPr="009D6F29">
      <w:rPr>
        <w:rFonts w:ascii="Arial" w:hAnsi="Arial" w:cs="Arial"/>
      </w:rPr>
      <w:softHyphen/>
    </w:r>
    <w:r w:rsidRPr="009D6F29">
      <w:rPr>
        <w:rFonts w:ascii="Arial" w:hAnsi="Arial" w:cs="Arial"/>
      </w:rPr>
      <w:softHyphen/>
    </w:r>
    <w:r w:rsidRPr="009D6F29">
      <w:rPr>
        <w:rFonts w:ascii="Arial" w:hAnsi="Arial" w:cs="Arial"/>
      </w:rPr>
      <w:softHyphen/>
    </w:r>
    <w:r w:rsidRPr="009D6F29">
      <w:rPr>
        <w:rFonts w:ascii="Arial" w:hAnsi="Arial" w:cs="Arial"/>
      </w:rPr>
      <w:softHyphen/>
    </w:r>
    <w:r w:rsidRPr="009D6F29">
      <w:rPr>
        <w:rFonts w:ascii="Arial" w:hAnsi="Arial" w:cs="Arial"/>
      </w:rPr>
      <w:softHyphen/>
    </w:r>
    <w:r w:rsidRPr="009D6F29">
      <w:rPr>
        <w:rFonts w:ascii="Arial" w:hAnsi="Arial" w:cs="Arial"/>
      </w:rPr>
      <w:softHyphen/>
      <w:t>___________</w:t>
    </w:r>
  </w:p>
  <w:p w:rsidR="009D6F29" w:rsidRDefault="009D6F29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A75E3"/>
    <w:multiLevelType w:val="multilevel"/>
    <w:tmpl w:val="A414031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6ED2E66"/>
    <w:multiLevelType w:val="multilevel"/>
    <w:tmpl w:val="827430C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2B55088A"/>
    <w:multiLevelType w:val="multilevel"/>
    <w:tmpl w:val="9D846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B4B5B51"/>
    <w:multiLevelType w:val="multilevel"/>
    <w:tmpl w:val="FE5A904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6F30"/>
    <w:rsid w:val="00216D31"/>
    <w:rsid w:val="00320037"/>
    <w:rsid w:val="00406A2D"/>
    <w:rsid w:val="004D5280"/>
    <w:rsid w:val="00566F30"/>
    <w:rsid w:val="00791502"/>
    <w:rsid w:val="009226F4"/>
    <w:rsid w:val="009A02D4"/>
    <w:rsid w:val="009D6F29"/>
    <w:rsid w:val="00AB61C7"/>
    <w:rsid w:val="00AF58FA"/>
    <w:rsid w:val="00B419E6"/>
    <w:rsid w:val="00D20739"/>
    <w:rsid w:val="00DF63E8"/>
    <w:rsid w:val="00EE5C62"/>
    <w:rsid w:val="00F21843"/>
    <w:rsid w:val="00F62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8BF52B"/>
  <w15:chartTrackingRefBased/>
  <w15:docId w15:val="{DFFFDFB1-BD33-49B6-85D7-7B39EAF3C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0037"/>
    <w:pPr>
      <w:spacing w:line="278" w:lineRule="auto"/>
    </w:pPr>
    <w:rPr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6F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6F29"/>
  </w:style>
  <w:style w:type="paragraph" w:styleId="Footer">
    <w:name w:val="footer"/>
    <w:basedOn w:val="Normal"/>
    <w:link w:val="FooterChar"/>
    <w:uiPriority w:val="99"/>
    <w:unhideWhenUsed/>
    <w:rsid w:val="009D6F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6F29"/>
  </w:style>
  <w:style w:type="character" w:styleId="Hyperlink">
    <w:name w:val="Hyperlink"/>
    <w:basedOn w:val="DefaultParagraphFont"/>
    <w:uiPriority w:val="99"/>
    <w:unhideWhenUsed/>
    <w:rsid w:val="00566F3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459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8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2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raja\Documents\Custom%20Office%20Templates\KC%20PAGE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KC PAGES</Template>
  <TotalTime>150</TotalTime>
  <Pages>19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Srajan Kotian</dc:creator>
  <cp:keywords/>
  <dc:description/>
  <cp:lastModifiedBy>Srajan Kotian</cp:lastModifiedBy>
  <cp:revision>1</cp:revision>
  <dcterms:created xsi:type="dcterms:W3CDTF">2025-02-11T03:13:00Z</dcterms:created>
  <dcterms:modified xsi:type="dcterms:W3CDTF">2025-02-11T05:55:00Z</dcterms:modified>
</cp:coreProperties>
</file>